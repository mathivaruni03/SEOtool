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E9" w:rsidRDefault="00603086" w:rsidP="00D70D02">
      <w:r w:rsidRPr="00603086">
        <w:rPr>
          <w:noProof/>
        </w:rPr>
        <w:drawing>
          <wp:anchor distT="0" distB="0" distL="114300" distR="114300" simplePos="0" relativeHeight="251661312" behindDoc="1" locked="0" layoutInCell="1" allowOverlap="1" wp14:anchorId="614A6AFE" wp14:editId="7EF7703B">
            <wp:simplePos x="0" y="0"/>
            <wp:positionH relativeFrom="margin">
              <wp:posOffset>-131446</wp:posOffset>
            </wp:positionH>
            <wp:positionV relativeFrom="paragraph">
              <wp:posOffset>-213360</wp:posOffset>
            </wp:positionV>
            <wp:extent cx="6696075" cy="8622030"/>
            <wp:effectExtent l="0" t="0" r="9525" b="7620"/>
            <wp:wrapNone/>
            <wp:docPr id="4" name="Picture 4" descr="C:\Users\mathi\Downloads\universal-computer-wallpaper-vertical-format-your-project-universal-computer-wallpaper-vertical-format-your-project-191017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i\Downloads\universal-computer-wallpaper-vertical-format-your-project-universal-computer-wallpaper-vertical-format-your-project-19101764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862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4B70A8" wp14:editId="1D2DBBD1">
                      <wp:extent cx="3528695" cy="1210614"/>
                      <wp:effectExtent l="0" t="0" r="0" b="889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603086" w:rsidRDefault="00603086" w:rsidP="0060308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 w:val="0"/>
                                      <w:bCs/>
                                      <w:sz w:val="40"/>
                                      <w:szCs w:val="28"/>
                                      <w:u w:val="single"/>
                                    </w:rPr>
                                  </w:pPr>
                                  <w:r w:rsidRPr="00603086">
                                    <w:rPr>
                                      <w:rFonts w:ascii="Times New Roman" w:hAnsi="Times New Roman" w:cs="Times New Roman"/>
                                      <w:bCs/>
                                      <w:color w:val="auto"/>
                                      <w:sz w:val="40"/>
                                      <w:szCs w:val="28"/>
                                      <w:u w:val="single"/>
                                    </w:rPr>
                                    <w:t>Project Title: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Cs/>
                                      <w:sz w:val="40"/>
                                      <w:szCs w:val="28"/>
                                      <w:u w:val="single"/>
                                    </w:rPr>
                                    <w:t xml:space="preserve"> </w:t>
                                  </w:r>
                                  <w:r w:rsidRPr="00603086">
                                    <w:rPr>
                                      <w:rFonts w:ascii="Times New Roman" w:hAnsi="Times New Roman" w:cs="Times New Roman"/>
                                      <w:bCs/>
                                      <w:sz w:val="40"/>
                                      <w:szCs w:val="28"/>
                                      <w:u w:val="single"/>
                                    </w:rPr>
                                    <w:t>Develop a SEO Tool to Analyze Live Web Pages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44B70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" fillcolor="white [3212]" stroked="f" strokeweight=".5pt">
                      <v:textbox>
                        <w:txbxContent>
                          <w:p w:rsidR="00D077E9" w:rsidRPr="00603086" w:rsidRDefault="00603086" w:rsidP="006030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/>
                                <w:sz w:val="40"/>
                                <w:szCs w:val="28"/>
                                <w:u w:val="single"/>
                              </w:rPr>
                            </w:pPr>
                            <w:r w:rsidRPr="00603086">
                              <w:rPr>
                                <w:rFonts w:ascii="Times New Roman" w:hAnsi="Times New Roman" w:cs="Times New Roman"/>
                                <w:bCs/>
                                <w:color w:val="auto"/>
                                <w:sz w:val="40"/>
                                <w:szCs w:val="28"/>
                                <w:u w:val="single"/>
                              </w:rPr>
                              <w:t>Project Title: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40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603086">
                              <w:rPr>
                                <w:rFonts w:ascii="Times New Roman" w:hAnsi="Times New Roman" w:cs="Times New Roman"/>
                                <w:bCs/>
                                <w:sz w:val="40"/>
                                <w:szCs w:val="28"/>
                                <w:u w:val="single"/>
                              </w:rPr>
                              <w:t>Develop a SEO Tool to Analyze Live Web Pages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/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603086" w:rsidP="00D077E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E8B1225" wp14:editId="384411C0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4812666</wp:posOffset>
                      </wp:positionV>
                      <wp:extent cx="2409825" cy="361950"/>
                      <wp:effectExtent l="0" t="0" r="28575" b="1905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09825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3086" w:rsidRDefault="00603086">
                                  <w:r>
                                    <w:t>MATHIVARUNI RAJAKUMAR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8B1225" id="Text Box 10" o:spid="_x0000_s1027" type="#_x0000_t202" style="position:absolute;margin-left:.9pt;margin-top:378.95pt;width:189.75pt;height:2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" fillcolor="white [3201]" strokeweight=".5pt">
                      <v:textbox>
                        <w:txbxContent>
                          <w:p w:rsidR="00603086" w:rsidRDefault="00603086">
                            <w:r>
                              <w:t>MATHIVARUNI RAJAKUMAR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/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3F9055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046AFE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03E959F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8A40D1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:rsidR="00D077E9" w:rsidRPr="00603086" w:rsidRDefault="00603086" w:rsidP="00D077E9">
      <w:pPr>
        <w:pStyle w:val="Heading1"/>
        <w:rPr>
          <w:sz w:val="56"/>
        </w:rPr>
      </w:pPr>
      <w:r w:rsidRPr="00603086">
        <w:rPr>
          <w:rFonts w:ascii="Times New Roman" w:hAnsi="Times New Roman" w:cs="Times New Roman"/>
          <w:bCs/>
          <w:sz w:val="32"/>
          <w:szCs w:val="28"/>
          <w:u w:val="single"/>
        </w:rPr>
        <w:lastRenderedPageBreak/>
        <w:t>Project Title: Develop a SEO Tool to Analyze Live Web Pages</w:t>
      </w:r>
    </w:p>
    <w:p w:rsidR="00603086" w:rsidRPr="00603086" w:rsidRDefault="00603086" w:rsidP="00603086">
      <w:pPr>
        <w:rPr>
          <w:rFonts w:ascii="Times New Roman" w:hAnsi="Times New Roman" w:cs="Times New Roman"/>
          <w:b w:val="0"/>
          <w:bCs/>
          <w:color w:val="auto"/>
          <w:szCs w:val="28"/>
          <w:u w:val="single"/>
        </w:rPr>
      </w:pPr>
      <w:r w:rsidRPr="00603086">
        <w:rPr>
          <w:rFonts w:ascii="Times New Roman" w:hAnsi="Times New Roman" w:cs="Times New Roman"/>
          <w:bCs/>
          <w:color w:val="auto"/>
          <w:szCs w:val="28"/>
          <w:u w:val="single"/>
        </w:rPr>
        <w:t>Introduction:</w:t>
      </w:r>
    </w:p>
    <w:p w:rsidR="00603086" w:rsidRPr="00603086" w:rsidRDefault="00603086" w:rsidP="00603086">
      <w:pPr>
        <w:spacing w:line="242" w:lineRule="auto"/>
        <w:ind w:right="100"/>
        <w:jc w:val="both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 w:rsidRPr="0060308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Search Engine Optimization (SEO) is an important aspect of a Web page to gain importance for a search engine to be able to display it earlier in the search list. The optimization is based on a lot of factors such as title, description, header tags and keyword density. Different search engines will have their own mechanisms that calculate the score of a keyword on the page and thus work out its ranking in the search order.</w:t>
      </w:r>
    </w:p>
    <w:p w:rsidR="00603086" w:rsidRPr="00603086" w:rsidRDefault="00603086" w:rsidP="00603086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603086" w:rsidRPr="00603086" w:rsidRDefault="00603086" w:rsidP="00603086">
      <w:pPr>
        <w:rPr>
          <w:rFonts w:ascii="Times New Roman" w:eastAsia="Times New Roman" w:hAnsi="Times New Roman" w:cs="Times New Roman"/>
          <w:b w:val="0"/>
          <w:color w:val="auto"/>
          <w:szCs w:val="28"/>
          <w:u w:val="single"/>
        </w:rPr>
      </w:pPr>
      <w:r w:rsidRPr="00603086">
        <w:rPr>
          <w:rFonts w:ascii="Times New Roman" w:eastAsia="Times New Roman" w:hAnsi="Times New Roman" w:cs="Times New Roman"/>
          <w:color w:val="auto"/>
          <w:szCs w:val="28"/>
          <w:u w:val="single"/>
        </w:rPr>
        <w:t>Project Requirements</w:t>
      </w:r>
    </w:p>
    <w:p w:rsidR="00603086" w:rsidRPr="00603086" w:rsidRDefault="00603086" w:rsidP="00603086">
      <w:pP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</w:p>
    <w:p w:rsidR="00603086" w:rsidRPr="00603086" w:rsidRDefault="00603086" w:rsidP="00603086">
      <w:pP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 w:rsidRPr="00603086">
        <w:rPr>
          <w:rFonts w:ascii="Times New Roman" w:eastAsia="Times New Roman" w:hAnsi="Times New Roman" w:cs="Times New Roman"/>
          <w:color w:val="auto"/>
          <w:sz w:val="24"/>
          <w:szCs w:val="24"/>
        </w:rPr>
        <w:t>Python Version</w:t>
      </w:r>
      <w:r w:rsidRPr="00603086"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 xml:space="preserve">: </w:t>
      </w:r>
      <w:r w:rsidRPr="0060308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python 3.x</w:t>
      </w:r>
    </w:p>
    <w:p w:rsidR="00603086" w:rsidRPr="00603086" w:rsidRDefault="00603086" w:rsidP="00603086">
      <w:pP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 w:rsidRPr="0060308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Web Scraping Tool   : </w:t>
      </w:r>
      <w:r w:rsidRPr="0060308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BeatuifulSoup4</w:t>
      </w:r>
    </w:p>
    <w:p w:rsidR="00603086" w:rsidRPr="00603086" w:rsidRDefault="00603086" w:rsidP="00603086">
      <w:pP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 w:rsidRPr="00603086">
        <w:rPr>
          <w:rFonts w:ascii="Times New Roman" w:eastAsia="Times New Roman" w:hAnsi="Times New Roman" w:cs="Times New Roman"/>
          <w:color w:val="auto"/>
          <w:sz w:val="24"/>
          <w:szCs w:val="24"/>
        </w:rPr>
        <w:t>Database</w:t>
      </w:r>
      <w:r w:rsidRPr="00603086">
        <w:rPr>
          <w:rFonts w:ascii="Times New Roman" w:eastAsia="Times New Roman" w:hAnsi="Times New Roman" w:cs="Times New Roman"/>
          <w:color w:val="auto"/>
          <w:sz w:val="24"/>
          <w:szCs w:val="24"/>
        </w:rPr>
        <w:tab/>
      </w:r>
      <w:r w:rsidRPr="00603086"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 xml:space="preserve">: </w:t>
      </w:r>
      <w:r w:rsidRPr="0060308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SQLite</w:t>
      </w:r>
    </w:p>
    <w:p w:rsidR="00603086" w:rsidRDefault="00603086" w:rsidP="00603086">
      <w:pP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 w:rsidRPr="0060308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IDLE </w:t>
      </w:r>
      <w:r w:rsidRPr="00603086">
        <w:rPr>
          <w:rFonts w:ascii="Times New Roman" w:eastAsia="Times New Roman" w:hAnsi="Times New Roman" w:cs="Times New Roman"/>
          <w:color w:val="auto"/>
          <w:sz w:val="24"/>
          <w:szCs w:val="24"/>
        </w:rPr>
        <w:tab/>
      </w:r>
      <w:r w:rsidRPr="00603086">
        <w:rPr>
          <w:rFonts w:ascii="Times New Roman" w:eastAsia="Times New Roman" w:hAnsi="Times New Roman" w:cs="Times New Roman"/>
          <w:color w:val="auto"/>
          <w:sz w:val="24"/>
          <w:szCs w:val="24"/>
        </w:rPr>
        <w:tab/>
      </w:r>
      <w:r w:rsidRPr="00603086">
        <w:rPr>
          <w:rFonts w:ascii="Times New Roman" w:eastAsia="Times New Roman" w:hAnsi="Times New Roman" w:cs="Times New Roman"/>
          <w:color w:val="auto"/>
          <w:sz w:val="24"/>
          <w:szCs w:val="24"/>
        </w:rPr>
        <w:tab/>
        <w:t xml:space="preserve">: </w:t>
      </w:r>
      <w:proofErr w:type="spellStart"/>
      <w:r w:rsidRPr="0060308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PyCharm</w:t>
      </w:r>
      <w:proofErr w:type="spellEnd"/>
    </w:p>
    <w:p w:rsidR="00603086" w:rsidRPr="00603086" w:rsidRDefault="00603086" w:rsidP="00603086">
      <w:pP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</w:p>
    <w:p w:rsidR="00603086" w:rsidRDefault="00603086" w:rsidP="00DF027C">
      <w:pPr>
        <w:rPr>
          <w:color w:val="auto"/>
        </w:rPr>
      </w:pPr>
      <w:r w:rsidRPr="00603086">
        <w:rPr>
          <w:rFonts w:ascii="Times New Roman" w:eastAsia="Times New Roman" w:hAnsi="Times New Roman" w:cs="Times New Roman"/>
          <w:b w:val="0"/>
          <w:noProof/>
          <w:color w:val="auto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B796102" wp14:editId="2A8B6E95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6477000" cy="4086225"/>
            <wp:effectExtent l="0" t="0" r="0" b="9525"/>
            <wp:wrapSquare wrapText="bothSides"/>
            <wp:docPr id="11" name="Picture 11" descr="C:\Users\mathi\OneDrive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hi\OneDrive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086" w:rsidRPr="00603086" w:rsidRDefault="00603086" w:rsidP="00603086"/>
    <w:p w:rsidR="00603086" w:rsidRDefault="00603086" w:rsidP="00603086">
      <w:pPr>
        <w:tabs>
          <w:tab w:val="left" w:pos="2475"/>
        </w:tabs>
      </w:pPr>
      <w:r>
        <w:tab/>
      </w:r>
    </w:p>
    <w:p w:rsidR="00603086" w:rsidRDefault="00603086" w:rsidP="00603086">
      <w:pPr>
        <w:tabs>
          <w:tab w:val="left" w:pos="2475"/>
        </w:tabs>
      </w:pPr>
    </w:p>
    <w:p w:rsidR="00603086" w:rsidRDefault="00603086" w:rsidP="00603086">
      <w:pPr>
        <w:tabs>
          <w:tab w:val="left" w:pos="2475"/>
        </w:tabs>
      </w:pPr>
    </w:p>
    <w:p w:rsidR="00603086" w:rsidRPr="00603086" w:rsidRDefault="00603086" w:rsidP="00603086">
      <w:pPr>
        <w:tabs>
          <w:tab w:val="left" w:pos="2475"/>
        </w:tabs>
      </w:pPr>
      <w:r w:rsidRPr="00603086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36030" cy="3562350"/>
            <wp:effectExtent l="0" t="0" r="7620" b="0"/>
            <wp:wrapSquare wrapText="bothSides"/>
            <wp:docPr id="13" name="Picture 13" descr="C:\Users\mathi\OneDrive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hi\OneDrive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086" w:rsidRPr="00603086" w:rsidRDefault="00603086" w:rsidP="00603086"/>
    <w:p w:rsidR="00603086" w:rsidRPr="00603086" w:rsidRDefault="00603086" w:rsidP="00603086">
      <w:r w:rsidRPr="00603086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6309360" cy="3547283"/>
            <wp:effectExtent l="0" t="0" r="0" b="0"/>
            <wp:wrapSquare wrapText="bothSides"/>
            <wp:docPr id="14" name="Picture 14" descr="C:\Users\mathi\OneDrive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hi\OneDrive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4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086" w:rsidRPr="00603086" w:rsidRDefault="00603086" w:rsidP="00603086"/>
    <w:p w:rsidR="00603086" w:rsidRPr="00603086" w:rsidRDefault="00603086" w:rsidP="00603086"/>
    <w:p w:rsidR="00603086" w:rsidRPr="00603086" w:rsidRDefault="0052568A" w:rsidP="00603086">
      <w:r w:rsidRPr="00603086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4335549" wp14:editId="305B9136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6572885" cy="3695700"/>
            <wp:effectExtent l="0" t="0" r="0" b="0"/>
            <wp:wrapSquare wrapText="bothSides"/>
            <wp:docPr id="15" name="Picture 15" descr="C:\Users\mathi\OneDrive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hi\OneDrive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8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086" w:rsidRPr="00603086" w:rsidRDefault="00603086" w:rsidP="00603086"/>
    <w:p w:rsidR="00603086" w:rsidRPr="0052568A" w:rsidRDefault="0052568A" w:rsidP="00603086">
      <w:pPr>
        <w:rPr>
          <w:rFonts w:ascii="Times New Roman" w:hAnsi="Times New Roman" w:cs="Times New Roman"/>
          <w:color w:val="auto"/>
          <w:sz w:val="32"/>
          <w:u w:val="single"/>
        </w:rPr>
      </w:pPr>
      <w:r w:rsidRPr="0052568A">
        <w:rPr>
          <w:rFonts w:ascii="Times New Roman" w:hAnsi="Times New Roman" w:cs="Times New Roman"/>
          <w:color w:val="auto"/>
          <w:sz w:val="32"/>
          <w:u w:val="single"/>
        </w:rPr>
        <w:t>PROGRAM CODE:</w:t>
      </w:r>
    </w:p>
    <w:p w:rsidR="00FE7DE7" w:rsidRPr="00FE7DE7" w:rsidRDefault="00FE7DE7" w:rsidP="00FE7D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A9B7C6"/>
          <w:sz w:val="24"/>
          <w:szCs w:val="20"/>
        </w:rPr>
      </w:pP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import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sqlite3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from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matplotlib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import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pyplot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as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plt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import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bs4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import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requests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import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json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import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xlsxwriter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import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xlrd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class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Webscrap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: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final_data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 = []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read_data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=[]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def</w:t>
      </w:r>
      <w:proofErr w:type="spellEnd"/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data_extract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self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soup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):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data =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json.loads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str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(soup))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data1 = data[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personList</w:t>
      </w:r>
      <w:proofErr w:type="spellEnd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][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personsLists</w:t>
      </w:r>
      <w:proofErr w:type="spellEnd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]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# print(data1)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for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in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data1: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self.data_one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 = [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dt.get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"rank"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br/>
        <w:t xml:space="preserve">    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dt.get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personName</w:t>
      </w:r>
      <w:proofErr w:type="spellEnd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br/>
        <w:t xml:space="preserve">    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dt.get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finalWorth</w:t>
      </w:r>
      <w:proofErr w:type="spellEnd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br/>
        <w:t xml:space="preserve">    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dt.get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"age"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lastRenderedPageBreak/>
        <w:t xml:space="preserve">    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dt.get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"source"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br/>
        <w:t xml:space="preserve">    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dt.get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"state"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]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# print(</w:t>
      </w:r>
      <w:proofErr w:type="spellStart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data_one</w:t>
      </w:r>
      <w:proofErr w:type="spellEnd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br/>
        <w:t xml:space="preserve">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self.final_data.append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self.data_one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# print(</w:t>
      </w:r>
      <w:proofErr w:type="spellStart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self.final_data</w:t>
      </w:r>
      <w:proofErr w:type="spellEnd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br/>
        <w:t xml:space="preserve">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def</w:t>
      </w:r>
      <w:proofErr w:type="spellEnd"/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excel_data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(self):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workbook=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xlsxwriter.Workbook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"Self_Made_Women_2021.xlsx"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worksheet=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workbook.add_worksheet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bold=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workbook.add_format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({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bold'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: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True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})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worksheet.write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'A1'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'RANK'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bold)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worksheet.write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'B1'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'NAME'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bold)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worksheet.write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'C1'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'NET_WORTH'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bold)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worksheet.write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'D1'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'AGE'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bold)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worksheet.write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'E1'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'SOURCE'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bold)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worksheet.write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'F1'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'STATE'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bold)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"***********************************************"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"EXCEL SHEET CREATED SUCCESSFULLY"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row=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1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col=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0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for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data1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in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self.final_data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: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worksheet.write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(row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col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data1[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0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])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worksheet.write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(row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col+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1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data1[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1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])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worksheet.write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(row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col + 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2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data1[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2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])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worksheet.write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(row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col + 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3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data1[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3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])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worksheet.write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(row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col + 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4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data1[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4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])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worksheet.write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(row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col + 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5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,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data1[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5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])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row+=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1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"*******************************************"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"DATA PRINTED SUCCESSFULLY"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chart1=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workbook.add_chart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({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type'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: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'column</w:t>
      </w:r>
      <w:proofErr w:type="spellEnd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})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chart1.add_series({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'categories'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: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'=Sheet1!$B$2:$B$50'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'values'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: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'=Sheet1!$C$2:$C$50'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})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#chart1.add_series({'categories':'=Sheet1!$B$2:$B$50','values':'=Sheet1!$C$2:$C$50'})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chart1.set_title({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name'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: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'Self</w:t>
      </w:r>
      <w:proofErr w:type="spellEnd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 xml:space="preserve"> made Women:2021'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})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worksheet.insert_chart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'K4'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chart1)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workbook.close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"*********************************************"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"GRAPH OF THE DATA SUCCESSFULLY DRAWN ON EXCEL SHEET"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def</w:t>
      </w:r>
      <w:proofErr w:type="spellEnd"/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read_excel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(self):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wb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xlrd.open_workbook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"Self_Made_Women_2021.xlsx"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lastRenderedPageBreak/>
        <w:t xml:space="preserve">        worksheet=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wb.sheet_by_name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"Sheet1"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num_rows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worksheet.nrows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num_cols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worksheet.ncols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for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current_row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in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range(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0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num_rows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1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):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row_review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=[]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for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current_col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in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range(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0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num_cols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1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):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    review=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worksheet.cell_value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current_row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current_col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row_review.append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(review)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self.read_data.append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row_review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#print(</w:t>
      </w:r>
      <w:proofErr w:type="spellStart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self.read_data</w:t>
      </w:r>
      <w:proofErr w:type="spellEnd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"***********************************************"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"DATA READ FROM EXCEL AND STORED SUCCESSFULLY...!!!"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</w:t>
      </w:r>
      <w:proofErr w:type="spellStart"/>
      <w:proofErr w:type="gramStart"/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def</w:t>
      </w:r>
      <w:proofErr w:type="spellEnd"/>
      <w:proofErr w:type="gramEnd"/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data_base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(self):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db_values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self.read_data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con=sqlite3.connect(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"SELF_MADE_WOMEN_2021.db"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"*********************************"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"DATABASE CONNECTED SUCCESSFULLY..!!!"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cur=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con.cursor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listofTables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cur.execute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 xml:space="preserve">"""SELECT 'SELF_MADE_WOMEN_2021' FROM 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sqlite_master</w:t>
      </w:r>
      <w:proofErr w:type="spellEnd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 xml:space="preserve"> WHERE type='table'"""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).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fetchall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if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listofTables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==[]: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cur.execute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'''CREATE TABLE SELF_MADE_WOMEN_2021(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br/>
        <w:t xml:space="preserve">                Rank INTEGER NOT NULL,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br/>
        <w:t xml:space="preserve">    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Person_name</w:t>
      </w:r>
      <w:proofErr w:type="spellEnd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 xml:space="preserve"> TEXT,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br/>
        <w:t xml:space="preserve">        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Net_worth</w:t>
      </w:r>
      <w:proofErr w:type="spellEnd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 xml:space="preserve"> INTEGER NOT NULL,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br/>
        <w:t xml:space="preserve">                Age INTEGER NOT NULL,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br/>
        <w:t xml:space="preserve">                Source TEXT,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br/>
        <w:t xml:space="preserve">                State TEXT);'''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else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: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'Table found!!'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#print(</w:t>
      </w:r>
      <w:proofErr w:type="spellStart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db_values</w:t>
      </w:r>
      <w:proofErr w:type="spellEnd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cur.executemany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"INSERT INTO SELF_MADE_WOMEN_2021(Rank,Person_name,Net_worth,Age,Source,State) VALUES(?,?,?,?,?,?)"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db_values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con.commit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"*****************************"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"DATA STORED IN DATABASE SUCCESSFULLY!!"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def</w:t>
      </w:r>
      <w:proofErr w:type="spellEnd"/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 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graph(self):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first_plot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=[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[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1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]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for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in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self.final_data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]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second_plot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=[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[</w:t>
      </w:r>
      <w:r w:rsidRPr="00FE7DE7">
        <w:rPr>
          <w:rFonts w:ascii="Courier New" w:eastAsia="Times New Roman" w:hAnsi="Courier New" w:cs="Courier New"/>
          <w:b w:val="0"/>
          <w:color w:val="6897BB"/>
          <w:sz w:val="24"/>
          <w:szCs w:val="20"/>
        </w:rPr>
        <w:t>2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]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for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dt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 xml:space="preserve"> 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 xml:space="preserve">in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self.final_data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]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#print(</w:t>
      </w:r>
      <w:proofErr w:type="spellStart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first_plot</w:t>
      </w:r>
      <w:proofErr w:type="spellEnd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lastRenderedPageBreak/>
        <w:t xml:space="preserve">        #print(</w:t>
      </w:r>
      <w:proofErr w:type="spellStart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second_plot</w:t>
      </w:r>
      <w:proofErr w:type="spellEnd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plt.bar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first_plot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second_plot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color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'r'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plt.legend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([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"NAMES"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"NET_WORTH"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])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plt.show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"********************************"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"BAR GRAPH DRAWN SUCCESSFULLY...!!"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proofErr w:type="gram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plt.scatter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proofErr w:type="spellStart"/>
      <w:proofErr w:type="gram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first_plot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second_plot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label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cases'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color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'r'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plt.show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"********************************"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 xml:space="preserve">        print(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"SCATTER GRAPH DRAWN SUCCESSFULLY...!!"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>urllink=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"https://www.forbes.com/forbesapi/person/self-made-women/2021/position/true.json"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header={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User-Agent'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: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'Mozilla</w:t>
      </w:r>
      <w:proofErr w:type="spellEnd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 xml:space="preserve">/5.0 (Windows NT 10.0; Win64; x64) 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AppleWebKit</w:t>
      </w:r>
      <w:proofErr w:type="spellEnd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/537.36 (KHTML, like Gecko) Chrome/95.0.4638.69 Safari/537.36'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}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>response=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requests.get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url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urllink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headers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=header)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  <w:t>soup=bs4.BeautifulSoup(response.content</w:t>
      </w:r>
      <w:r w:rsidRPr="00FE7DE7">
        <w:rPr>
          <w:rFonts w:ascii="Courier New" w:eastAsia="Times New Roman" w:hAnsi="Courier New" w:cs="Courier New"/>
          <w:b w:val="0"/>
          <w:color w:val="CC7832"/>
          <w:sz w:val="24"/>
          <w:szCs w:val="20"/>
        </w:rPr>
        <w:t>,</w:t>
      </w:r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</w:t>
      </w:r>
      <w:proofErr w:type="spellStart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html.parser</w:t>
      </w:r>
      <w:proofErr w:type="spellEnd"/>
      <w:r w:rsidRPr="00FE7DE7">
        <w:rPr>
          <w:rFonts w:ascii="Courier New" w:eastAsia="Times New Roman" w:hAnsi="Courier New" w:cs="Courier New"/>
          <w:b w:val="0"/>
          <w:color w:val="6A8759"/>
          <w:sz w:val="24"/>
          <w:szCs w:val="20"/>
        </w:rPr>
        <w:t>"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#print(</w:t>
      </w:r>
      <w:proofErr w:type="spellStart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soup.prettify</w:t>
      </w:r>
      <w:proofErr w:type="spellEnd"/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t>())</w:t>
      </w:r>
      <w:r w:rsidRPr="00FE7DE7">
        <w:rPr>
          <w:rFonts w:ascii="Courier New" w:eastAsia="Times New Roman" w:hAnsi="Courier New" w:cs="Courier New"/>
          <w:b w:val="0"/>
          <w:color w:val="808080"/>
          <w:sz w:val="24"/>
          <w:szCs w:val="20"/>
        </w:rPr>
        <w:br/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w=</w:t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Webscrap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w.data_extract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(soup)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w.excel_data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w.read_excel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w.data_base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()</w:t>
      </w:r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br/>
      </w:r>
      <w:proofErr w:type="spellStart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w.graph</w:t>
      </w:r>
      <w:proofErr w:type="spellEnd"/>
      <w:r w:rsidRPr="00FE7DE7">
        <w:rPr>
          <w:rFonts w:ascii="Courier New" w:eastAsia="Times New Roman" w:hAnsi="Courier New" w:cs="Courier New"/>
          <w:b w:val="0"/>
          <w:color w:val="A9B7C6"/>
          <w:sz w:val="24"/>
          <w:szCs w:val="20"/>
        </w:rPr>
        <w:t>()</w:t>
      </w:r>
    </w:p>
    <w:p w:rsidR="00603086" w:rsidRPr="0052568A" w:rsidRDefault="00603086" w:rsidP="00603086">
      <w:pPr>
        <w:rPr>
          <w:color w:val="auto"/>
        </w:rPr>
      </w:pPr>
    </w:p>
    <w:p w:rsidR="00603086" w:rsidRPr="00603086" w:rsidRDefault="00603086" w:rsidP="00603086"/>
    <w:p w:rsidR="00603086" w:rsidRDefault="00603086" w:rsidP="00603086"/>
    <w:p w:rsidR="00FE7DE7" w:rsidRDefault="00FE7DE7" w:rsidP="00AD410D">
      <w:pPr>
        <w:rPr>
          <w:color w:val="auto"/>
          <w:sz w:val="32"/>
          <w:u w:val="single"/>
        </w:rPr>
      </w:pPr>
    </w:p>
    <w:p w:rsidR="00FE7DE7" w:rsidRDefault="00FE7DE7" w:rsidP="00AD410D">
      <w:pPr>
        <w:rPr>
          <w:color w:val="auto"/>
          <w:sz w:val="32"/>
          <w:u w:val="single"/>
        </w:rPr>
      </w:pPr>
    </w:p>
    <w:p w:rsidR="00FE7DE7" w:rsidRDefault="00FE7DE7" w:rsidP="00AD410D">
      <w:pPr>
        <w:rPr>
          <w:color w:val="auto"/>
          <w:sz w:val="32"/>
          <w:u w:val="single"/>
        </w:rPr>
      </w:pPr>
    </w:p>
    <w:p w:rsidR="00FE7DE7" w:rsidRDefault="00FE7DE7" w:rsidP="00AD410D">
      <w:pPr>
        <w:rPr>
          <w:color w:val="auto"/>
          <w:sz w:val="32"/>
          <w:u w:val="single"/>
        </w:rPr>
      </w:pPr>
    </w:p>
    <w:p w:rsidR="00FE7DE7" w:rsidRDefault="00FE7DE7" w:rsidP="00AD410D">
      <w:pPr>
        <w:rPr>
          <w:color w:val="auto"/>
          <w:sz w:val="32"/>
          <w:u w:val="single"/>
        </w:rPr>
      </w:pPr>
    </w:p>
    <w:p w:rsidR="00FE7DE7" w:rsidRDefault="00FE7DE7" w:rsidP="00AD410D">
      <w:pPr>
        <w:rPr>
          <w:color w:val="auto"/>
          <w:sz w:val="32"/>
          <w:u w:val="single"/>
        </w:rPr>
      </w:pPr>
    </w:p>
    <w:p w:rsidR="00FE7DE7" w:rsidRDefault="00FE7DE7" w:rsidP="00AD410D">
      <w:pPr>
        <w:rPr>
          <w:color w:val="auto"/>
          <w:sz w:val="32"/>
          <w:u w:val="single"/>
        </w:rPr>
      </w:pPr>
    </w:p>
    <w:p w:rsidR="00E84B4B" w:rsidRPr="001B6EA7" w:rsidRDefault="00FE7DE7" w:rsidP="00AD410D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5C8E6D6" wp14:editId="374C9741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6761480" cy="3678555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8" t="11391" r="34032" b="6165"/>
                    <a:stretch/>
                  </pic:blipFill>
                  <pic:spPr bwMode="auto">
                    <a:xfrm>
                      <a:off x="0" y="0"/>
                      <a:ext cx="6761480" cy="367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  <w:sz w:val="32"/>
          <w:u w:val="single"/>
        </w:rPr>
        <w:t>O</w:t>
      </w:r>
      <w:r w:rsidR="00E84B4B" w:rsidRPr="001B6EA7">
        <w:rPr>
          <w:color w:val="auto"/>
          <w:sz w:val="32"/>
          <w:u w:val="single"/>
        </w:rPr>
        <w:t>UTPUT:</w:t>
      </w:r>
    </w:p>
    <w:p w:rsidR="00FE7DE7" w:rsidRDefault="00FE7DE7" w:rsidP="001B6EA7">
      <w:pPr>
        <w:rPr>
          <w:color w:val="auto"/>
          <w:sz w:val="32"/>
          <w:u w:val="single"/>
        </w:rPr>
      </w:pPr>
    </w:p>
    <w:p w:rsidR="00FE7DE7" w:rsidRDefault="00FE7DE7" w:rsidP="001B6EA7">
      <w:pPr>
        <w:rPr>
          <w:color w:val="auto"/>
          <w:sz w:val="32"/>
          <w:u w:val="single"/>
        </w:rPr>
      </w:pPr>
    </w:p>
    <w:p w:rsidR="001B6EA7" w:rsidRDefault="0063127A" w:rsidP="001B6EA7">
      <w:pPr>
        <w:rPr>
          <w:rFonts w:ascii="Times New Roman" w:hAnsi="Times New Roman" w:cs="Times New Roman"/>
          <w:bCs/>
          <w:color w:val="auto"/>
          <w:szCs w:val="24"/>
          <w:u w:val="single"/>
        </w:rPr>
      </w:pPr>
      <w:bookmarkStart w:id="0" w:name="_GoBack"/>
      <w:bookmarkEnd w:id="0"/>
      <w:r w:rsidRPr="001B6EA7">
        <w:rPr>
          <w:rFonts w:ascii="Times New Roman" w:hAnsi="Times New Roman" w:cs="Times New Roman"/>
          <w:b w:val="0"/>
          <w:bCs/>
          <w:noProof/>
          <w:color w:val="auto"/>
          <w:szCs w:val="24"/>
          <w:u w:val="single"/>
        </w:rPr>
        <w:drawing>
          <wp:anchor distT="0" distB="0" distL="114300" distR="114300" simplePos="0" relativeHeight="251674624" behindDoc="0" locked="0" layoutInCell="1" allowOverlap="1" wp14:anchorId="187F4788" wp14:editId="65E7FC6D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6884035" cy="2847975"/>
            <wp:effectExtent l="0" t="0" r="0" b="9525"/>
            <wp:wrapSquare wrapText="bothSides"/>
            <wp:docPr id="23" name="Picture 23" descr="C:\Users\mathi\OneDrive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hi\OneDrive\Pictures\Screenshots\Screenshot (1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0" b="2789"/>
                    <a:stretch/>
                  </pic:blipFill>
                  <pic:spPr bwMode="auto">
                    <a:xfrm>
                      <a:off x="0" y="0"/>
                      <a:ext cx="688403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EA7" w:rsidRPr="001B6EA7">
        <w:rPr>
          <w:rFonts w:ascii="Times New Roman" w:hAnsi="Times New Roman" w:cs="Times New Roman"/>
          <w:bCs/>
          <w:color w:val="auto"/>
          <w:szCs w:val="24"/>
          <w:u w:val="single"/>
        </w:rPr>
        <w:t>EXCEL SHEET OF ALL DATAS:</w:t>
      </w:r>
    </w:p>
    <w:p w:rsidR="001B6EA7" w:rsidRPr="001B6EA7" w:rsidRDefault="001B6EA7" w:rsidP="001B6EA7">
      <w:pPr>
        <w:rPr>
          <w:rFonts w:ascii="Times New Roman" w:hAnsi="Times New Roman" w:cs="Times New Roman"/>
          <w:b w:val="0"/>
          <w:bCs/>
          <w:color w:val="auto"/>
          <w:szCs w:val="24"/>
          <w:u w:val="single"/>
        </w:rPr>
      </w:pPr>
    </w:p>
    <w:p w:rsidR="00ED3437" w:rsidRDefault="00ED3437" w:rsidP="00AD410D">
      <w:pPr>
        <w:rPr>
          <w:color w:val="auto"/>
          <w:sz w:val="32"/>
          <w:u w:val="single"/>
        </w:rPr>
      </w:pPr>
    </w:p>
    <w:p w:rsidR="00ED3437" w:rsidRPr="00ED3437" w:rsidRDefault="00ED3437" w:rsidP="00ED3437">
      <w:pPr>
        <w:rPr>
          <w:sz w:val="32"/>
        </w:rPr>
      </w:pPr>
      <w:r w:rsidRPr="0063127A">
        <w:rPr>
          <w:noProof/>
          <w:color w:val="auto"/>
          <w:sz w:val="32"/>
          <w:u w:val="single"/>
        </w:rPr>
        <w:lastRenderedPageBreak/>
        <w:drawing>
          <wp:anchor distT="0" distB="0" distL="114300" distR="114300" simplePos="0" relativeHeight="251675648" behindDoc="0" locked="0" layoutInCell="1" allowOverlap="1" wp14:anchorId="2DC64AA5" wp14:editId="2B2A6F7D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7159625" cy="3013075"/>
            <wp:effectExtent l="0" t="0" r="0" b="0"/>
            <wp:wrapSquare wrapText="bothSides"/>
            <wp:docPr id="24" name="Picture 24" descr="C:\Users\mathi\OneDrive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thi\OneDrive\Pictures\Screenshots\Screenshot (1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68" r="-1303"/>
                    <a:stretch/>
                  </pic:blipFill>
                  <pic:spPr bwMode="auto">
                    <a:xfrm>
                      <a:off x="0" y="0"/>
                      <a:ext cx="715962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3437" w:rsidRDefault="00ED3437" w:rsidP="00ED3437">
      <w:pPr>
        <w:tabs>
          <w:tab w:val="left" w:pos="3765"/>
        </w:tabs>
        <w:rPr>
          <w:sz w:val="32"/>
        </w:rPr>
      </w:pPr>
      <w:r>
        <w:rPr>
          <w:sz w:val="32"/>
        </w:rPr>
        <w:tab/>
      </w:r>
    </w:p>
    <w:p w:rsidR="00ED3437" w:rsidRDefault="00ED3437" w:rsidP="00ED3437">
      <w:pPr>
        <w:tabs>
          <w:tab w:val="left" w:pos="3765"/>
        </w:tabs>
        <w:rPr>
          <w:sz w:val="32"/>
        </w:rPr>
      </w:pPr>
    </w:p>
    <w:p w:rsidR="00ED3437" w:rsidRDefault="00ED3437" w:rsidP="00ED3437">
      <w:pPr>
        <w:tabs>
          <w:tab w:val="left" w:pos="3765"/>
        </w:tabs>
        <w:rPr>
          <w:sz w:val="32"/>
        </w:rPr>
      </w:pPr>
    </w:p>
    <w:p w:rsidR="00ED3437" w:rsidRPr="00ED3437" w:rsidRDefault="00ED3437" w:rsidP="00ED3437">
      <w:pPr>
        <w:tabs>
          <w:tab w:val="left" w:pos="3765"/>
        </w:tabs>
        <w:rPr>
          <w:sz w:val="32"/>
        </w:rPr>
      </w:pPr>
    </w:p>
    <w:p w:rsidR="00ED3437" w:rsidRPr="00ED3437" w:rsidRDefault="00ED3437" w:rsidP="00ED3437">
      <w:pPr>
        <w:rPr>
          <w:sz w:val="32"/>
        </w:rPr>
      </w:pPr>
      <w:r w:rsidRPr="00ED3437">
        <w:rPr>
          <w:noProof/>
          <w:sz w:val="32"/>
        </w:rPr>
        <w:drawing>
          <wp:anchor distT="0" distB="0" distL="114300" distR="114300" simplePos="0" relativeHeight="251676672" behindDoc="0" locked="0" layoutInCell="1" allowOverlap="1" wp14:anchorId="4FB0FC9F" wp14:editId="53D844D7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7320567" cy="3086100"/>
            <wp:effectExtent l="0" t="0" r="0" b="0"/>
            <wp:wrapSquare wrapText="bothSides"/>
            <wp:docPr id="25" name="Picture 25" descr="C:\Users\mathi\OneDrive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hi\OneDrive\Pictures\Screenshots\Screenshot (1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3362" r="-2209"/>
                    <a:stretch/>
                  </pic:blipFill>
                  <pic:spPr bwMode="auto">
                    <a:xfrm>
                      <a:off x="0" y="0"/>
                      <a:ext cx="7320567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3437" w:rsidRPr="00ED3437" w:rsidRDefault="00ED3437" w:rsidP="00ED3437">
      <w:pPr>
        <w:rPr>
          <w:sz w:val="32"/>
        </w:rPr>
      </w:pPr>
    </w:p>
    <w:p w:rsidR="00ED3437" w:rsidRPr="00ED3437" w:rsidRDefault="00ED3437" w:rsidP="00ED3437">
      <w:pPr>
        <w:rPr>
          <w:sz w:val="32"/>
        </w:rPr>
      </w:pPr>
      <w:r w:rsidRPr="00ED3437">
        <w:rPr>
          <w:noProof/>
          <w:sz w:val="32"/>
        </w:rPr>
        <w:lastRenderedPageBreak/>
        <w:drawing>
          <wp:anchor distT="0" distB="0" distL="114300" distR="114300" simplePos="0" relativeHeight="251677696" behindDoc="0" locked="0" layoutInCell="1" allowOverlap="1" wp14:anchorId="073C7420" wp14:editId="353FAA72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7505626" cy="3209925"/>
            <wp:effectExtent l="0" t="0" r="635" b="0"/>
            <wp:wrapSquare wrapText="bothSides"/>
            <wp:docPr id="26" name="Picture 26" descr="C:\Users\mathi\OneDrive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thi\OneDrive\Pictures\Screenshots\Screenshot (1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0" r="-398"/>
                    <a:stretch/>
                  </pic:blipFill>
                  <pic:spPr bwMode="auto">
                    <a:xfrm>
                      <a:off x="0" y="0"/>
                      <a:ext cx="7505626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3437" w:rsidRPr="00ED3437" w:rsidRDefault="00ED3437" w:rsidP="00ED3437">
      <w:pPr>
        <w:rPr>
          <w:sz w:val="32"/>
        </w:rPr>
      </w:pPr>
    </w:p>
    <w:p w:rsidR="00ED3437" w:rsidRDefault="00ED3437" w:rsidP="00ED3437">
      <w:pPr>
        <w:rPr>
          <w:sz w:val="32"/>
        </w:rPr>
      </w:pPr>
    </w:p>
    <w:p w:rsidR="00ED3437" w:rsidRDefault="00ED3437" w:rsidP="00ED3437">
      <w:pPr>
        <w:rPr>
          <w:sz w:val="32"/>
        </w:rPr>
      </w:pPr>
    </w:p>
    <w:p w:rsidR="00ED3437" w:rsidRDefault="00ED3437" w:rsidP="00ED3437">
      <w:pPr>
        <w:rPr>
          <w:rFonts w:ascii="Times New Roman" w:hAnsi="Times New Roman" w:cs="Times New Roman"/>
          <w:bCs/>
          <w:sz w:val="24"/>
          <w:szCs w:val="24"/>
        </w:rPr>
      </w:pPr>
      <w:r w:rsidRPr="0026534A">
        <w:rPr>
          <w:rFonts w:ascii="Times New Roman" w:hAnsi="Times New Roman" w:cs="Times New Roman"/>
          <w:bCs/>
          <w:sz w:val="24"/>
          <w:szCs w:val="24"/>
        </w:rPr>
        <w:t xml:space="preserve">BAR GRAPH OF THE </w:t>
      </w:r>
      <w:r>
        <w:rPr>
          <w:rFonts w:ascii="Times New Roman" w:hAnsi="Times New Roman" w:cs="Times New Roman"/>
          <w:bCs/>
          <w:sz w:val="24"/>
          <w:szCs w:val="24"/>
        </w:rPr>
        <w:t>WOMEN AND THEIR NET WORTH:</w:t>
      </w:r>
    </w:p>
    <w:p w:rsidR="00ED3437" w:rsidRPr="00ED3437" w:rsidRDefault="00541FD3" w:rsidP="00ED3437">
      <w:pPr>
        <w:rPr>
          <w:sz w:val="32"/>
        </w:rPr>
      </w:pPr>
      <w:r w:rsidRPr="00541FD3">
        <w:rPr>
          <w:noProof/>
          <w:sz w:val="32"/>
        </w:rPr>
        <w:drawing>
          <wp:anchor distT="0" distB="0" distL="114300" distR="114300" simplePos="0" relativeHeight="251678720" behindDoc="0" locked="0" layoutInCell="1" allowOverlap="1" wp14:anchorId="5272A8E6" wp14:editId="13C66CBA">
            <wp:simplePos x="0" y="0"/>
            <wp:positionH relativeFrom="margin">
              <wp:posOffset>771525</wp:posOffset>
            </wp:positionH>
            <wp:positionV relativeFrom="paragraph">
              <wp:posOffset>175260</wp:posOffset>
            </wp:positionV>
            <wp:extent cx="4410075" cy="3510915"/>
            <wp:effectExtent l="0" t="0" r="9525" b="0"/>
            <wp:wrapSquare wrapText="bothSides"/>
            <wp:docPr id="27" name="Picture 27" descr="C:\Users\mathi\OneDrive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thi\OneDrive\Pictures\Screenshots\Screenshot (1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" t="9397" r="51084" b="24545"/>
                    <a:stretch/>
                  </pic:blipFill>
                  <pic:spPr bwMode="auto">
                    <a:xfrm>
                      <a:off x="0" y="0"/>
                      <a:ext cx="441007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3437" w:rsidRPr="00ED3437" w:rsidRDefault="00ED3437" w:rsidP="00ED3437">
      <w:pPr>
        <w:rPr>
          <w:sz w:val="32"/>
        </w:rPr>
      </w:pPr>
    </w:p>
    <w:p w:rsidR="00ED3437" w:rsidRPr="00ED3437" w:rsidRDefault="00ED3437" w:rsidP="00ED3437">
      <w:pPr>
        <w:rPr>
          <w:sz w:val="32"/>
        </w:rPr>
      </w:pPr>
    </w:p>
    <w:p w:rsidR="00ED3437" w:rsidRPr="00ED3437" w:rsidRDefault="00ED3437" w:rsidP="00ED3437">
      <w:pPr>
        <w:rPr>
          <w:sz w:val="32"/>
        </w:rPr>
      </w:pPr>
    </w:p>
    <w:p w:rsidR="001B6EA7" w:rsidRDefault="001B6EA7" w:rsidP="00ED3437">
      <w:pPr>
        <w:rPr>
          <w:sz w:val="32"/>
        </w:rPr>
      </w:pPr>
    </w:p>
    <w:p w:rsidR="00541FD3" w:rsidRDefault="00541FD3" w:rsidP="00ED3437">
      <w:pPr>
        <w:rPr>
          <w:sz w:val="32"/>
        </w:rPr>
      </w:pPr>
    </w:p>
    <w:p w:rsidR="00541FD3" w:rsidRDefault="00541FD3" w:rsidP="00ED3437">
      <w:pPr>
        <w:rPr>
          <w:sz w:val="32"/>
        </w:rPr>
      </w:pPr>
    </w:p>
    <w:p w:rsidR="00541FD3" w:rsidRDefault="00541FD3" w:rsidP="00ED3437">
      <w:pPr>
        <w:rPr>
          <w:sz w:val="32"/>
        </w:rPr>
      </w:pPr>
    </w:p>
    <w:p w:rsidR="00541FD3" w:rsidRDefault="00541FD3" w:rsidP="00ED3437">
      <w:pPr>
        <w:rPr>
          <w:sz w:val="32"/>
        </w:rPr>
      </w:pPr>
    </w:p>
    <w:p w:rsidR="00541FD3" w:rsidRDefault="00541FD3" w:rsidP="00ED3437">
      <w:pPr>
        <w:rPr>
          <w:sz w:val="32"/>
        </w:rPr>
      </w:pPr>
    </w:p>
    <w:p w:rsidR="00541FD3" w:rsidRDefault="00541FD3" w:rsidP="00ED3437">
      <w:pPr>
        <w:rPr>
          <w:sz w:val="32"/>
        </w:rPr>
      </w:pPr>
    </w:p>
    <w:p w:rsidR="00541FD3" w:rsidRDefault="00541FD3" w:rsidP="00ED3437">
      <w:pPr>
        <w:rPr>
          <w:sz w:val="32"/>
        </w:rPr>
      </w:pPr>
    </w:p>
    <w:p w:rsidR="00541FD3" w:rsidRDefault="00541FD3" w:rsidP="00ED3437">
      <w:pPr>
        <w:rPr>
          <w:sz w:val="32"/>
        </w:rPr>
      </w:pPr>
    </w:p>
    <w:p w:rsidR="00541FD3" w:rsidRDefault="00541FD3" w:rsidP="00ED3437">
      <w:pPr>
        <w:rPr>
          <w:sz w:val="32"/>
        </w:rPr>
      </w:pPr>
    </w:p>
    <w:p w:rsidR="00541FD3" w:rsidRDefault="00541FD3" w:rsidP="00541FD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SCATTER PLOT</w:t>
      </w:r>
      <w:r w:rsidRPr="0026534A">
        <w:rPr>
          <w:rFonts w:ascii="Times New Roman" w:hAnsi="Times New Roman" w:cs="Times New Roman"/>
          <w:bCs/>
          <w:sz w:val="24"/>
          <w:szCs w:val="24"/>
        </w:rPr>
        <w:t xml:space="preserve"> OF THE </w:t>
      </w:r>
      <w:r>
        <w:rPr>
          <w:rFonts w:ascii="Times New Roman" w:hAnsi="Times New Roman" w:cs="Times New Roman"/>
          <w:bCs/>
          <w:sz w:val="24"/>
          <w:szCs w:val="24"/>
        </w:rPr>
        <w:t>WOMEN AND THEIR NET WORTH:</w:t>
      </w:r>
    </w:p>
    <w:p w:rsidR="00541FD3" w:rsidRDefault="00541FD3" w:rsidP="00541FD3">
      <w:pPr>
        <w:rPr>
          <w:rFonts w:ascii="Times New Roman" w:hAnsi="Times New Roman" w:cs="Times New Roman"/>
          <w:bCs/>
          <w:sz w:val="24"/>
          <w:szCs w:val="24"/>
        </w:rPr>
      </w:pPr>
    </w:p>
    <w:p w:rsidR="00541FD3" w:rsidRDefault="00541FD3" w:rsidP="00541FD3">
      <w:pPr>
        <w:rPr>
          <w:rFonts w:ascii="Times New Roman" w:hAnsi="Times New Roman" w:cs="Times New Roman"/>
          <w:bCs/>
          <w:sz w:val="24"/>
          <w:szCs w:val="24"/>
        </w:rPr>
      </w:pPr>
      <w:r w:rsidRPr="00541FD3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906145</wp:posOffset>
            </wp:positionH>
            <wp:positionV relativeFrom="paragraph">
              <wp:posOffset>8255</wp:posOffset>
            </wp:positionV>
            <wp:extent cx="4254500" cy="3467100"/>
            <wp:effectExtent l="0" t="0" r="0" b="0"/>
            <wp:wrapSquare wrapText="bothSides"/>
            <wp:docPr id="28" name="Picture 28" descr="C:\Users\mathi\OneDrive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hi\OneDrive\Pictures\Screenshots\Screenshot (1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3" t="17723" r="45347" b="14877"/>
                    <a:stretch/>
                  </pic:blipFill>
                  <pic:spPr bwMode="auto">
                    <a:xfrm>
                      <a:off x="0" y="0"/>
                      <a:ext cx="4254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1FD3" w:rsidRDefault="00541FD3" w:rsidP="00541FD3">
      <w:pPr>
        <w:rPr>
          <w:rFonts w:ascii="Times New Roman" w:hAnsi="Times New Roman" w:cs="Times New Roman"/>
          <w:bCs/>
          <w:sz w:val="24"/>
          <w:szCs w:val="24"/>
        </w:rPr>
      </w:pPr>
    </w:p>
    <w:p w:rsidR="00541FD3" w:rsidRDefault="00541FD3" w:rsidP="00541FD3">
      <w:pPr>
        <w:rPr>
          <w:rFonts w:ascii="Times New Roman" w:hAnsi="Times New Roman" w:cs="Times New Roman"/>
          <w:bCs/>
          <w:sz w:val="24"/>
          <w:szCs w:val="24"/>
        </w:rPr>
      </w:pPr>
    </w:p>
    <w:p w:rsidR="00541FD3" w:rsidRDefault="00541FD3" w:rsidP="00541FD3">
      <w:pPr>
        <w:rPr>
          <w:rFonts w:ascii="Times New Roman" w:hAnsi="Times New Roman" w:cs="Times New Roman"/>
          <w:bCs/>
          <w:sz w:val="24"/>
          <w:szCs w:val="24"/>
        </w:rPr>
      </w:pPr>
    </w:p>
    <w:p w:rsidR="00541FD3" w:rsidRDefault="00541FD3" w:rsidP="00541FD3">
      <w:pPr>
        <w:rPr>
          <w:rFonts w:ascii="Times New Roman" w:hAnsi="Times New Roman" w:cs="Times New Roman"/>
          <w:bCs/>
          <w:sz w:val="24"/>
          <w:szCs w:val="24"/>
        </w:rPr>
      </w:pPr>
    </w:p>
    <w:p w:rsidR="00541FD3" w:rsidRDefault="00541FD3" w:rsidP="00541FD3">
      <w:pPr>
        <w:rPr>
          <w:rFonts w:ascii="Times New Roman" w:hAnsi="Times New Roman" w:cs="Times New Roman"/>
          <w:bCs/>
          <w:sz w:val="24"/>
          <w:szCs w:val="24"/>
        </w:rPr>
      </w:pPr>
    </w:p>
    <w:p w:rsidR="00541FD3" w:rsidRDefault="00541FD3" w:rsidP="00ED3437">
      <w:pPr>
        <w:rPr>
          <w:sz w:val="32"/>
        </w:rPr>
      </w:pPr>
    </w:p>
    <w:p w:rsidR="00541FD3" w:rsidRPr="00541FD3" w:rsidRDefault="00541FD3" w:rsidP="00541FD3">
      <w:pPr>
        <w:rPr>
          <w:sz w:val="32"/>
        </w:rPr>
      </w:pPr>
    </w:p>
    <w:p w:rsidR="00541FD3" w:rsidRPr="00541FD3" w:rsidRDefault="00541FD3" w:rsidP="00541FD3">
      <w:pPr>
        <w:rPr>
          <w:sz w:val="32"/>
        </w:rPr>
      </w:pPr>
    </w:p>
    <w:p w:rsidR="00541FD3" w:rsidRPr="00541FD3" w:rsidRDefault="00541FD3" w:rsidP="00541FD3">
      <w:pPr>
        <w:rPr>
          <w:sz w:val="32"/>
        </w:rPr>
      </w:pPr>
    </w:p>
    <w:p w:rsidR="00541FD3" w:rsidRDefault="00541FD3" w:rsidP="00541FD3">
      <w:pPr>
        <w:rPr>
          <w:sz w:val="32"/>
        </w:rPr>
      </w:pPr>
    </w:p>
    <w:p w:rsidR="00541FD3" w:rsidRDefault="00541FD3" w:rsidP="00541FD3">
      <w:pPr>
        <w:rPr>
          <w:sz w:val="32"/>
        </w:rPr>
      </w:pPr>
    </w:p>
    <w:p w:rsidR="00541FD3" w:rsidRDefault="00541FD3" w:rsidP="00541FD3">
      <w:pPr>
        <w:rPr>
          <w:sz w:val="32"/>
        </w:rPr>
      </w:pPr>
    </w:p>
    <w:p w:rsidR="00541FD3" w:rsidRDefault="00541FD3" w:rsidP="00541FD3">
      <w:pPr>
        <w:rPr>
          <w:sz w:val="32"/>
        </w:rPr>
      </w:pPr>
    </w:p>
    <w:p w:rsidR="00541FD3" w:rsidRDefault="00541FD3" w:rsidP="00541FD3">
      <w:pPr>
        <w:rPr>
          <w:sz w:val="32"/>
        </w:rPr>
      </w:pPr>
    </w:p>
    <w:p w:rsidR="00541FD3" w:rsidRPr="00541FD3" w:rsidRDefault="00541FD3" w:rsidP="00541FD3">
      <w:pPr>
        <w:rPr>
          <w:rFonts w:ascii="Times New Roman" w:hAnsi="Times New Roman" w:cs="Times New Roman"/>
          <w:b w:val="0"/>
          <w:bCs/>
          <w:color w:val="auto"/>
          <w:szCs w:val="24"/>
          <w:u w:val="single"/>
        </w:rPr>
      </w:pPr>
      <w:r w:rsidRPr="00541FD3">
        <w:rPr>
          <w:rFonts w:ascii="Times New Roman" w:hAnsi="Times New Roman" w:cs="Times New Roman"/>
          <w:bCs/>
          <w:color w:val="auto"/>
          <w:szCs w:val="24"/>
          <w:u w:val="single"/>
        </w:rPr>
        <w:t>EXCEL GRAPH:</w:t>
      </w:r>
    </w:p>
    <w:p w:rsidR="00541FD3" w:rsidRDefault="00541FD3" w:rsidP="00541FD3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C5D377D" wp14:editId="2F269B0A">
            <wp:simplePos x="0" y="0"/>
            <wp:positionH relativeFrom="margin">
              <wp:posOffset>409575</wp:posOffset>
            </wp:positionH>
            <wp:positionV relativeFrom="paragraph">
              <wp:posOffset>237490</wp:posOffset>
            </wp:positionV>
            <wp:extent cx="4944110" cy="2962275"/>
            <wp:effectExtent l="0" t="0" r="889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2" t="35446" r="16214" b="27228"/>
                    <a:stretch/>
                  </pic:blipFill>
                  <pic:spPr bwMode="auto">
                    <a:xfrm>
                      <a:off x="0" y="0"/>
                      <a:ext cx="494411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1FD3" w:rsidRPr="00541FD3" w:rsidRDefault="00541FD3" w:rsidP="00541FD3">
      <w:pPr>
        <w:rPr>
          <w:sz w:val="32"/>
        </w:rPr>
      </w:pPr>
    </w:p>
    <w:p w:rsidR="00541FD3" w:rsidRPr="00541FD3" w:rsidRDefault="00541FD3" w:rsidP="00541FD3">
      <w:pPr>
        <w:rPr>
          <w:sz w:val="32"/>
        </w:rPr>
      </w:pPr>
    </w:p>
    <w:p w:rsidR="00541FD3" w:rsidRPr="00541FD3" w:rsidRDefault="00541FD3" w:rsidP="00541FD3">
      <w:pPr>
        <w:rPr>
          <w:sz w:val="32"/>
        </w:rPr>
      </w:pPr>
    </w:p>
    <w:p w:rsidR="00541FD3" w:rsidRPr="00541FD3" w:rsidRDefault="00541FD3" w:rsidP="00541FD3">
      <w:pPr>
        <w:rPr>
          <w:sz w:val="32"/>
        </w:rPr>
      </w:pPr>
    </w:p>
    <w:p w:rsidR="00541FD3" w:rsidRPr="00541FD3" w:rsidRDefault="00541FD3" w:rsidP="00541FD3">
      <w:pPr>
        <w:rPr>
          <w:sz w:val="32"/>
        </w:rPr>
      </w:pPr>
    </w:p>
    <w:p w:rsidR="00541FD3" w:rsidRPr="00541FD3" w:rsidRDefault="00541FD3" w:rsidP="00541FD3">
      <w:pPr>
        <w:rPr>
          <w:sz w:val="32"/>
        </w:rPr>
      </w:pPr>
    </w:p>
    <w:p w:rsidR="00541FD3" w:rsidRPr="00541FD3" w:rsidRDefault="00541FD3" w:rsidP="00541FD3">
      <w:pPr>
        <w:rPr>
          <w:sz w:val="32"/>
        </w:rPr>
      </w:pPr>
    </w:p>
    <w:p w:rsidR="00541FD3" w:rsidRPr="00541FD3" w:rsidRDefault="00541FD3" w:rsidP="00541FD3">
      <w:pPr>
        <w:rPr>
          <w:sz w:val="32"/>
        </w:rPr>
      </w:pPr>
    </w:p>
    <w:p w:rsidR="00541FD3" w:rsidRPr="00541FD3" w:rsidRDefault="00541FD3" w:rsidP="00541FD3">
      <w:pPr>
        <w:rPr>
          <w:sz w:val="32"/>
        </w:rPr>
      </w:pPr>
    </w:p>
    <w:p w:rsidR="00541FD3" w:rsidRPr="00541FD3" w:rsidRDefault="00541FD3" w:rsidP="00541FD3">
      <w:pPr>
        <w:rPr>
          <w:sz w:val="32"/>
        </w:rPr>
      </w:pPr>
    </w:p>
    <w:p w:rsidR="00541FD3" w:rsidRDefault="00541FD3" w:rsidP="00541FD3">
      <w:pPr>
        <w:rPr>
          <w:sz w:val="32"/>
        </w:rPr>
      </w:pPr>
    </w:p>
    <w:p w:rsidR="00541FD3" w:rsidRPr="00541FD3" w:rsidRDefault="00541FD3" w:rsidP="00541FD3">
      <w:pPr>
        <w:jc w:val="center"/>
        <w:rPr>
          <w:sz w:val="32"/>
        </w:rPr>
      </w:pPr>
      <w:r>
        <w:rPr>
          <w:sz w:val="32"/>
        </w:rPr>
        <w:t>**************************************************************</w:t>
      </w:r>
    </w:p>
    <w:sectPr w:rsidR="00541FD3" w:rsidRPr="00541FD3" w:rsidSect="00DF027C">
      <w:headerReference w:type="default" r:id="rId19"/>
      <w:footerReference w:type="default" r:id="rId20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0276" w:rsidRDefault="00960276">
      <w:r>
        <w:separator/>
      </w:r>
    </w:p>
    <w:p w:rsidR="00960276" w:rsidRDefault="00960276"/>
  </w:endnote>
  <w:endnote w:type="continuationSeparator" w:id="0">
    <w:p w:rsidR="00960276" w:rsidRDefault="00960276">
      <w:r>
        <w:continuationSeparator/>
      </w:r>
    </w:p>
    <w:p w:rsidR="00960276" w:rsidRDefault="009602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7DE7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0276" w:rsidRDefault="00960276">
      <w:r>
        <w:separator/>
      </w:r>
    </w:p>
    <w:p w:rsidR="00960276" w:rsidRDefault="00960276"/>
  </w:footnote>
  <w:footnote w:type="continuationSeparator" w:id="0">
    <w:p w:rsidR="00960276" w:rsidRDefault="00960276">
      <w:r>
        <w:continuationSeparator/>
      </w:r>
    </w:p>
    <w:p w:rsidR="00960276" w:rsidRDefault="0096027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CFA"/>
    <w:rsid w:val="0002482E"/>
    <w:rsid w:val="00027CFA"/>
    <w:rsid w:val="00050324"/>
    <w:rsid w:val="000A0150"/>
    <w:rsid w:val="000E63C9"/>
    <w:rsid w:val="00130E9D"/>
    <w:rsid w:val="00150A6D"/>
    <w:rsid w:val="00185B35"/>
    <w:rsid w:val="001B6EA7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122AD"/>
    <w:rsid w:val="0044085A"/>
    <w:rsid w:val="004B21A5"/>
    <w:rsid w:val="004C0555"/>
    <w:rsid w:val="005037F0"/>
    <w:rsid w:val="00516A86"/>
    <w:rsid w:val="0052568A"/>
    <w:rsid w:val="005275F6"/>
    <w:rsid w:val="00541FD3"/>
    <w:rsid w:val="00572102"/>
    <w:rsid w:val="005F1BB0"/>
    <w:rsid w:val="00603086"/>
    <w:rsid w:val="0063127A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0276"/>
    <w:rsid w:val="00966B81"/>
    <w:rsid w:val="009C7720"/>
    <w:rsid w:val="00A23AFA"/>
    <w:rsid w:val="00A31B3E"/>
    <w:rsid w:val="00A532F3"/>
    <w:rsid w:val="00A8489E"/>
    <w:rsid w:val="00AC29F3"/>
    <w:rsid w:val="00AD410D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84B4B"/>
    <w:rsid w:val="00ED3437"/>
    <w:rsid w:val="00EF555B"/>
    <w:rsid w:val="00F027BB"/>
    <w:rsid w:val="00F11DCF"/>
    <w:rsid w:val="00F162EA"/>
    <w:rsid w:val="00F52D27"/>
    <w:rsid w:val="00F83527"/>
    <w:rsid w:val="00FD583F"/>
    <w:rsid w:val="00FD7488"/>
    <w:rsid w:val="00FE7DE7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BB580D7-3194-48FD-81F5-2221B9A3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7D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7D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45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hi\AppData\Roaming\Microsoft\Templates\Report%2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3833</TotalTime>
  <Pages>11</Pages>
  <Words>885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mathivaruni rajakumar</dc:creator>
  <cp:keywords/>
  <cp:lastModifiedBy>Microsoft account</cp:lastModifiedBy>
  <cp:revision>7</cp:revision>
  <cp:lastPrinted>2006-08-01T17:47:00Z</cp:lastPrinted>
  <dcterms:created xsi:type="dcterms:W3CDTF">2022-01-12T14:42:00Z</dcterms:created>
  <dcterms:modified xsi:type="dcterms:W3CDTF">2022-01-16T07:54:00Z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